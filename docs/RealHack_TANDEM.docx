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:rsidR="000023D6" w:rsidRDefault="000023D6">
          <w:pPr>
            <w:pStyle w:val="Logo"/>
          </w:pPr>
        </w:p>
        <w:p w:rsidR="000023D6" w:rsidRDefault="000023D6"/>
        <w:p w:rsidR="000023D6" w:rsidRDefault="00D35534"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609355" wp14:editId="6F00EEBB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3285490</wp:posOffset>
                    </wp:positionV>
                    <wp:extent cx="5486400" cy="4495800"/>
                    <wp:effectExtent l="0" t="0" r="15240" b="0"/>
                    <wp:wrapTopAndBottom/>
                    <wp:docPr id="2" name="Text Box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449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23D6" w:rsidRDefault="00753EE7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286616">
                                      <w:t>Real Hack</w:t>
                                    </w:r>
                                  </w:sdtContent>
                                </w:sdt>
                              </w:p>
                              <w:p w:rsidR="000023D6" w:rsidRDefault="00753EE7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286616">
                                      <w:t>Hierarchical UI of Land Plots</w:t>
                                    </w:r>
                                  </w:sdtContent>
                                </w:sdt>
                              </w:p>
                              <w:p w:rsidR="00D46486" w:rsidRPr="00286616" w:rsidRDefault="00925C32" w:rsidP="00286616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</w:pPr>
                                <w:r w:rsidRPr="00286616">
                                  <w:t>Helping users find plots faster and easier</w:t>
                                </w:r>
                              </w:p>
                              <w:p w:rsidR="00D46486" w:rsidRPr="00286616" w:rsidRDefault="00925C32" w:rsidP="00286616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</w:pPr>
                                <w:r w:rsidRPr="00286616">
                                  <w:t>Get complete information regarding the plot</w:t>
                                </w:r>
                              </w:p>
                              <w:p w:rsidR="00D46486" w:rsidRDefault="00925C32" w:rsidP="00286616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</w:pPr>
                                <w:r w:rsidRPr="00286616">
                                  <w:t>Plot the land with help of GPS in mobile</w:t>
                                </w:r>
                              </w:p>
                              <w:p w:rsidR="00286616" w:rsidRDefault="00286616" w:rsidP="00286616"/>
                              <w:p w:rsidR="00286616" w:rsidRDefault="00286616" w:rsidP="00286616"/>
                              <w:p w:rsidR="00286616" w:rsidRDefault="00286616" w:rsidP="00286616"/>
                              <w:p w:rsidR="00286616" w:rsidRDefault="00286616" w:rsidP="00286616">
                                <w:r>
                                  <w:t>TEAM - TANDEM</w:t>
                                </w:r>
                              </w:p>
                              <w:p w:rsidR="00286616" w:rsidRDefault="00286616" w:rsidP="00286616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</w:pPr>
                                <w:proofErr w:type="spellStart"/>
                                <w:r>
                                  <w:t>Aslam</w:t>
                                </w:r>
                                <w:proofErr w:type="spellEnd"/>
                                <w:r>
                                  <w:t xml:space="preserve"> Abbas</w:t>
                                </w:r>
                              </w:p>
                              <w:p w:rsidR="00286616" w:rsidRDefault="00286616" w:rsidP="00286616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</w:pPr>
                                <w:r>
                                  <w:t>Sebastian Thomas</w:t>
                                </w:r>
                              </w:p>
                              <w:p w:rsidR="00286616" w:rsidRDefault="00286616" w:rsidP="00286616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</w:pPr>
                                <w:proofErr w:type="spellStart"/>
                                <w:r>
                                  <w:t>Shyjal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Raazi</w:t>
                                </w:r>
                                <w:proofErr w:type="spellEnd"/>
                              </w:p>
                              <w:p w:rsidR="00286616" w:rsidRDefault="00286616" w:rsidP="00286616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</w:pPr>
                                <w:r>
                                  <w:t>Ibrahim M T</w:t>
                                </w:r>
                              </w:p>
                              <w:p w:rsidR="00286616" w:rsidRPr="00286616" w:rsidRDefault="00286616" w:rsidP="00286616"/>
                              <w:p w:rsidR="00D35534" w:rsidRPr="00D35534" w:rsidRDefault="00D35534" w:rsidP="0028661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6093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Text box displaying document title and subtitle" style="position:absolute;margin-left:0;margin-top:258.7pt;width:6in;height:354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" filled="f" stroked="f" strokeweight=".5pt">
                    <v:textbox inset="0,0,0,0">
                      <w:txbxContent>
                        <w:p w:rsidR="000023D6" w:rsidRDefault="00925C32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86616">
                                <w:t>Real Hack</w:t>
                              </w:r>
                            </w:sdtContent>
                          </w:sdt>
                        </w:p>
                        <w:p w:rsidR="000023D6" w:rsidRDefault="00925C32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86616">
                                <w:t>Hierarchical UI of Land Plots</w:t>
                              </w:r>
                            </w:sdtContent>
                          </w:sdt>
                        </w:p>
                        <w:p w:rsidR="00000000" w:rsidRPr="00286616" w:rsidRDefault="00925C32" w:rsidP="00286616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</w:pPr>
                          <w:r w:rsidRPr="00286616">
                            <w:t>Helping users find plots faster and easier</w:t>
                          </w:r>
                        </w:p>
                        <w:p w:rsidR="00000000" w:rsidRPr="00286616" w:rsidRDefault="00925C32" w:rsidP="00286616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</w:pPr>
                          <w:r w:rsidRPr="00286616">
                            <w:t>Get complete information regarding the plot</w:t>
                          </w:r>
                        </w:p>
                        <w:p w:rsidR="00000000" w:rsidRDefault="00925C32" w:rsidP="00286616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</w:pPr>
                          <w:r w:rsidRPr="00286616">
                            <w:t xml:space="preserve">Plot the land with help of </w:t>
                          </w:r>
                          <w:r w:rsidRPr="00286616">
                            <w:t>GPS in mobile</w:t>
                          </w:r>
                        </w:p>
                        <w:p w:rsidR="00286616" w:rsidRDefault="00286616" w:rsidP="00286616"/>
                        <w:p w:rsidR="00286616" w:rsidRDefault="00286616" w:rsidP="00286616"/>
                        <w:p w:rsidR="00286616" w:rsidRDefault="00286616" w:rsidP="00286616"/>
                        <w:p w:rsidR="00286616" w:rsidRDefault="00286616" w:rsidP="00286616">
                          <w:r>
                            <w:t>TEAM - TANDEM</w:t>
                          </w:r>
                        </w:p>
                        <w:p w:rsidR="00286616" w:rsidRDefault="00286616" w:rsidP="00286616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</w:pPr>
                          <w:proofErr w:type="spellStart"/>
                          <w:r>
                            <w:t>Aslam</w:t>
                          </w:r>
                          <w:proofErr w:type="spellEnd"/>
                          <w:r>
                            <w:t xml:space="preserve"> Abbas</w:t>
                          </w:r>
                        </w:p>
                        <w:p w:rsidR="00286616" w:rsidRDefault="00286616" w:rsidP="00286616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</w:pPr>
                          <w:r>
                            <w:t>Sebastian Thomas</w:t>
                          </w:r>
                        </w:p>
                        <w:p w:rsidR="00286616" w:rsidRDefault="00286616" w:rsidP="00286616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</w:pPr>
                          <w:proofErr w:type="spellStart"/>
                          <w:r>
                            <w:t>Shyjal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Raazi</w:t>
                          </w:r>
                          <w:proofErr w:type="spellEnd"/>
                        </w:p>
                        <w:p w:rsidR="00286616" w:rsidRDefault="00286616" w:rsidP="00286616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</w:pPr>
                          <w:r>
                            <w:t>Ibrahim M T</w:t>
                          </w:r>
                        </w:p>
                        <w:p w:rsidR="00286616" w:rsidRPr="00286616" w:rsidRDefault="00286616" w:rsidP="00286616"/>
                        <w:p w:rsidR="00D35534" w:rsidRPr="00D35534" w:rsidRDefault="00D35534" w:rsidP="00286616"/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C8565F">
            <w:br w:type="page"/>
          </w:r>
        </w:p>
      </w:sdtContent>
    </w:sdt>
    <w:p w:rsidR="000023D6" w:rsidRDefault="000023D6" w:rsidP="00286616">
      <w:pPr>
        <w:pStyle w:val="TOCHeading"/>
        <w:sectPr w:rsidR="000023D6" w:rsidSect="00354629">
          <w:footerReference w:type="default" r:id="rId10"/>
          <w:footerReference w:type="first" r:id="rId11"/>
          <w:pgSz w:w="12240" w:h="15840" w:code="1"/>
          <w:pgMar w:top="1080" w:right="1440" w:bottom="1080" w:left="1440" w:header="720" w:footer="576" w:gutter="0"/>
          <w:pgNumType w:start="0"/>
          <w:cols w:space="720"/>
          <w:docGrid w:linePitch="360"/>
        </w:sectPr>
      </w:pPr>
    </w:p>
    <w:p w:rsidR="000023D6" w:rsidRDefault="00D35534">
      <w:pPr>
        <w:pStyle w:val="Heading1"/>
      </w:pPr>
      <w:r>
        <w:lastRenderedPageBreak/>
        <w:t>Aim</w:t>
      </w:r>
    </w:p>
    <w:p w:rsidR="000023D6" w:rsidRDefault="00B000BC"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5924550" cy="1704975"/>
                <wp:effectExtent l="0" t="0" r="0" b="9525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7049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00BC" w:rsidRDefault="00286616" w:rsidP="002866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To make selling and buying of Land online appealing to the users</w:t>
                            </w:r>
                          </w:p>
                          <w:p w:rsidR="00286616" w:rsidRDefault="00286616" w:rsidP="002866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Use of Hierarchical UI to help users find plots easier</w:t>
                            </w:r>
                          </w:p>
                          <w:p w:rsidR="00286616" w:rsidRPr="00286616" w:rsidRDefault="00286616" w:rsidP="002866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286616">
                              <w:rPr>
                                <w:rFonts w:asciiTheme="majorHAnsi" w:hAnsiTheme="majorHAnsi"/>
                                <w:i/>
                              </w:rPr>
                              <w:t xml:space="preserve"> Use of Android app to plot a location using GPS and capture images</w:t>
                            </w:r>
                          </w:p>
                          <w:p w:rsidR="00B000BC" w:rsidRPr="00B000BC" w:rsidRDefault="00B000BC" w:rsidP="00B000BC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" o:spid="_x0000_s1027" style="width:466.5pt;height:1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" fillcolor="#dddbd5 [671]" stroked="f" strokeweight="1pt">
                <v:textbox>
                  <w:txbxContent>
                    <w:p w:rsidR="00B000BC" w:rsidRDefault="00286616" w:rsidP="0028661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To make selling and buying of Land online appealing to the users</w:t>
                      </w:r>
                    </w:p>
                    <w:p w:rsidR="00286616" w:rsidRDefault="00286616" w:rsidP="0028661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Use of Hierarchical UI to help users find plots easier</w:t>
                      </w:r>
                    </w:p>
                    <w:p w:rsidR="00286616" w:rsidRPr="00286616" w:rsidRDefault="00286616" w:rsidP="0028661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 w:rsidRPr="00286616">
                        <w:rPr>
                          <w:rFonts w:asciiTheme="majorHAnsi" w:hAnsiTheme="majorHAnsi"/>
                          <w:i/>
                        </w:rPr>
                        <w:t xml:space="preserve"> Use of Android app to plot a location using GPS and capture images</w:t>
                      </w:r>
                    </w:p>
                    <w:p w:rsidR="00B000BC" w:rsidRPr="00B000BC" w:rsidRDefault="00B000BC" w:rsidP="00B000BC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B000BC" w:rsidRDefault="00B000BC"/>
    <w:p w:rsidR="000023D6" w:rsidRDefault="00286616">
      <w:pPr>
        <w:pStyle w:val="Heading2"/>
      </w:pPr>
      <w:r>
        <w:lastRenderedPageBreak/>
        <w:t>How to use?</w:t>
      </w:r>
    </w:p>
    <w:p w:rsidR="00013FFD" w:rsidRDefault="00B000BC" w:rsidP="00013FFD">
      <w:r>
        <w:t xml:space="preserve"> </w:t>
      </w:r>
      <w:r w:rsidR="00305BA0">
        <w:rPr>
          <w:noProof/>
          <w:lang w:eastAsia="en-US"/>
        </w:rPr>
        <mc:AlternateContent>
          <mc:Choice Requires="wps">
            <w:drawing>
              <wp:inline distT="0" distB="0" distL="0" distR="0" wp14:anchorId="37547801" wp14:editId="3E8C8D7D">
                <wp:extent cx="5924550" cy="5800725"/>
                <wp:effectExtent l="0" t="0" r="0" b="9525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58007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5A4" w:rsidRDefault="00286616" w:rsidP="00286616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Finding the plot</w:t>
                            </w:r>
                          </w:p>
                          <w:p w:rsidR="00286616" w:rsidRDefault="00286616" w:rsidP="0028661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Select the TYPE of plot -  it can be just for investing or for immediate use (USE/INVEST)</w:t>
                            </w:r>
                          </w:p>
                          <w:p w:rsidR="00286616" w:rsidRDefault="00286616" w:rsidP="0028661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Choose the subcategory inside USE – (HOUSE/INDUSTRY/AGRI)</w:t>
                            </w:r>
                          </w:p>
                          <w:p w:rsidR="00286616" w:rsidRDefault="00B16895" w:rsidP="0028661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Then hierarchically choose a plot of your choice.</w:t>
                            </w:r>
                          </w:p>
                          <w:p w:rsidR="00E64ED7" w:rsidRDefault="00E64ED7" w:rsidP="00E64ED7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Plot information</w:t>
                            </w:r>
                          </w:p>
                          <w:p w:rsidR="00E64ED7" w:rsidRDefault="00E64ED7" w:rsidP="00E64ED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The plot information page will show you</w:t>
                            </w:r>
                          </w:p>
                          <w:p w:rsidR="00E64ED7" w:rsidRDefault="00E64ED7" w:rsidP="00E64ED7">
                            <w:pPr>
                              <w:pStyle w:val="ListParagraph"/>
                              <w:numPr>
                                <w:ilvl w:val="1"/>
                                <w:numId w:val="12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Plot address</w:t>
                            </w:r>
                          </w:p>
                          <w:p w:rsidR="00E64ED7" w:rsidRDefault="00E64ED7" w:rsidP="00E64ED7">
                            <w:pPr>
                              <w:pStyle w:val="ListParagraph"/>
                              <w:numPr>
                                <w:ilvl w:val="1"/>
                                <w:numId w:val="12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Contact details</w:t>
                            </w:r>
                          </w:p>
                          <w:p w:rsidR="00E64ED7" w:rsidRDefault="00E64ED7" w:rsidP="00E64ED7">
                            <w:pPr>
                              <w:pStyle w:val="ListParagraph"/>
                              <w:numPr>
                                <w:ilvl w:val="1"/>
                                <w:numId w:val="12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Graphical information about the water level, how secure the area is and whether the area is a disaster prone area or not</w:t>
                            </w:r>
                          </w:p>
                          <w:p w:rsidR="00E64ED7" w:rsidRDefault="00E64ED7" w:rsidP="00E64ED7">
                            <w:pPr>
                              <w:pStyle w:val="ListParagraph"/>
                              <w:numPr>
                                <w:ilvl w:val="1"/>
                                <w:numId w:val="12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Price information</w:t>
                            </w:r>
                          </w:p>
                          <w:p w:rsidR="00E64ED7" w:rsidRDefault="00E64ED7" w:rsidP="00E64ED7">
                            <w:pPr>
                              <w:pStyle w:val="ListParagraph"/>
                              <w:numPr>
                                <w:ilvl w:val="1"/>
                                <w:numId w:val="12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Amenities available nearby</w:t>
                            </w:r>
                          </w:p>
                          <w:p w:rsidR="00E64ED7" w:rsidRDefault="00E64ED7" w:rsidP="00E64ED7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How to mark a plot</w:t>
                            </w:r>
                          </w:p>
                          <w:p w:rsidR="00E64ED7" w:rsidRDefault="00E64ED7" w:rsidP="00E64ED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By using the Android app, the seller can accura</w:t>
                            </w:r>
                            <w:r w:rsidR="00E26E55">
                              <w:rPr>
                                <w:rFonts w:asciiTheme="majorHAnsi" w:hAnsiTheme="majorHAnsi"/>
                                <w:i/>
                              </w:rPr>
                              <w:t>tely mark the boundaries of a plot and then add photos of the plot</w:t>
                            </w:r>
                          </w:p>
                          <w:p w:rsidR="00E26E55" w:rsidRPr="00E64ED7" w:rsidRDefault="00E26E55" w:rsidP="00E64ED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The other information regarding the plot can be added by seller on the web app.</w:t>
                            </w:r>
                          </w:p>
                          <w:p w:rsidR="00305BA0" w:rsidRPr="00B000BC" w:rsidRDefault="00305BA0" w:rsidP="00305BA0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547801" id="Rectangle 5" o:spid="_x0000_s1028" style="width:466.5pt;height:45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" fillcolor="#dddbd5 [671]" stroked="f" strokeweight="1pt">
                <v:textbox>
                  <w:txbxContent>
                    <w:p w:rsidR="008345A4" w:rsidRDefault="00286616" w:rsidP="00286616">
                      <w:p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Finding the plot</w:t>
                      </w:r>
                    </w:p>
                    <w:p w:rsidR="00286616" w:rsidRDefault="00286616" w:rsidP="0028661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Select the TYPE of plot -  it can be just for investing or for immediate use (USE/INVEST)</w:t>
                      </w:r>
                    </w:p>
                    <w:p w:rsidR="00286616" w:rsidRDefault="00286616" w:rsidP="0028661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Choose the subcategory inside USE – (HOUSE/INDUSTRY/AGRI)</w:t>
                      </w:r>
                    </w:p>
                    <w:p w:rsidR="00286616" w:rsidRDefault="00B16895" w:rsidP="0028661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Then hierarchically choose a plot of your choice.</w:t>
                      </w:r>
                    </w:p>
                    <w:p w:rsidR="00E64ED7" w:rsidRDefault="00E64ED7" w:rsidP="00E64ED7">
                      <w:p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Plot information</w:t>
                      </w:r>
                    </w:p>
                    <w:p w:rsidR="00E64ED7" w:rsidRDefault="00E64ED7" w:rsidP="00E64ED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The plot information page will show you</w:t>
                      </w:r>
                    </w:p>
                    <w:p w:rsidR="00E64ED7" w:rsidRDefault="00E64ED7" w:rsidP="00E64ED7">
                      <w:pPr>
                        <w:pStyle w:val="ListParagraph"/>
                        <w:numPr>
                          <w:ilvl w:val="1"/>
                          <w:numId w:val="12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Plot address</w:t>
                      </w:r>
                    </w:p>
                    <w:p w:rsidR="00E64ED7" w:rsidRDefault="00E64ED7" w:rsidP="00E64ED7">
                      <w:pPr>
                        <w:pStyle w:val="ListParagraph"/>
                        <w:numPr>
                          <w:ilvl w:val="1"/>
                          <w:numId w:val="12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Contact details</w:t>
                      </w:r>
                    </w:p>
                    <w:p w:rsidR="00E64ED7" w:rsidRDefault="00E64ED7" w:rsidP="00E64ED7">
                      <w:pPr>
                        <w:pStyle w:val="ListParagraph"/>
                        <w:numPr>
                          <w:ilvl w:val="1"/>
                          <w:numId w:val="12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Graphical information about the water level, how secure the area is and whether the area is a disaster prone area or not</w:t>
                      </w:r>
                    </w:p>
                    <w:p w:rsidR="00E64ED7" w:rsidRDefault="00E64ED7" w:rsidP="00E64ED7">
                      <w:pPr>
                        <w:pStyle w:val="ListParagraph"/>
                        <w:numPr>
                          <w:ilvl w:val="1"/>
                          <w:numId w:val="12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Price information</w:t>
                      </w:r>
                    </w:p>
                    <w:p w:rsidR="00E64ED7" w:rsidRDefault="00E64ED7" w:rsidP="00E64ED7">
                      <w:pPr>
                        <w:pStyle w:val="ListParagraph"/>
                        <w:numPr>
                          <w:ilvl w:val="1"/>
                          <w:numId w:val="12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Amenities available nearby</w:t>
                      </w:r>
                    </w:p>
                    <w:p w:rsidR="00E64ED7" w:rsidRDefault="00E64ED7" w:rsidP="00E64ED7">
                      <w:p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How to mark a plot</w:t>
                      </w:r>
                    </w:p>
                    <w:p w:rsidR="00E64ED7" w:rsidRDefault="00E64ED7" w:rsidP="00E64ED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By using the Android app, the seller can accura</w:t>
                      </w:r>
                      <w:r w:rsidR="00E26E55">
                        <w:rPr>
                          <w:rFonts w:asciiTheme="majorHAnsi" w:hAnsiTheme="majorHAnsi"/>
                          <w:i/>
                        </w:rPr>
                        <w:t>tely mark the boundaries of a plot and then add photos of the plot</w:t>
                      </w:r>
                    </w:p>
                    <w:p w:rsidR="00E26E55" w:rsidRPr="00E64ED7" w:rsidRDefault="00E26E55" w:rsidP="00E64ED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HAnsi" w:hAnsiTheme="majorHAnsi"/>
                          <w:i/>
                        </w:rPr>
                      </w:pPr>
                      <w:r>
                        <w:rPr>
                          <w:rFonts w:asciiTheme="majorHAnsi" w:hAnsiTheme="majorHAnsi"/>
                          <w:i/>
                        </w:rPr>
                        <w:t>The other information regarding the plot can be added by seller on the web app.</w:t>
                      </w:r>
                    </w:p>
                    <w:p w:rsidR="00305BA0" w:rsidRPr="00B000BC" w:rsidRDefault="00305BA0" w:rsidP="00305BA0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013FFD" w:rsidRDefault="00013FFD" w:rsidP="00013FFD"/>
    <w:p w:rsidR="00013FFD" w:rsidRDefault="00013FFD" w:rsidP="00013FFD"/>
    <w:p w:rsidR="00013FFD" w:rsidRDefault="00013FFD" w:rsidP="00013FFD"/>
    <w:p w:rsidR="0069438B" w:rsidRDefault="0069438B" w:rsidP="00013FFD"/>
    <w:p w:rsidR="0069438B" w:rsidRDefault="0069438B" w:rsidP="00013FFD"/>
    <w:p w:rsidR="0069438B" w:rsidRDefault="0069438B" w:rsidP="00013FFD"/>
    <w:p w:rsidR="0069438B" w:rsidRDefault="0069438B" w:rsidP="0069438B">
      <w:pPr>
        <w:pStyle w:val="Heading1"/>
        <w:keepNext w:val="0"/>
        <w:keepLines w:val="0"/>
        <w:pageBreakBefore/>
      </w:pPr>
      <w:proofErr w:type="spellStart"/>
      <w:r>
        <w:lastRenderedPageBreak/>
        <w:t>ScreenShots</w:t>
      </w:r>
      <w:proofErr w:type="spellEnd"/>
    </w:p>
    <w:p w:rsidR="0069438B" w:rsidRDefault="001B1E7B" w:rsidP="00013FFD">
      <w:r w:rsidRPr="001B1E7B">
        <w:rPr>
          <w:noProof/>
          <w:lang w:eastAsia="en-US"/>
        </w:rPr>
        <w:drawing>
          <wp:inline distT="0" distB="0" distL="0" distR="0" wp14:anchorId="0114B1EA" wp14:editId="11FA21AC">
            <wp:extent cx="2428875" cy="4318001"/>
            <wp:effectExtent l="0" t="0" r="0" b="6350"/>
            <wp:docPr id="3" name="Picture 3" descr="C:\Users\Administrator\Downloads\11196488_1035676616451908_193958796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11196488_1035676616451908_1939587963_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638" cy="432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E7B">
        <w:rPr>
          <w:noProof/>
          <w:lang w:eastAsia="en-US"/>
        </w:rPr>
        <w:drawing>
          <wp:inline distT="0" distB="0" distL="0" distR="0" wp14:anchorId="2EF51ECA" wp14:editId="0CAAF4AB">
            <wp:extent cx="2428875" cy="4318000"/>
            <wp:effectExtent l="0" t="0" r="9525" b="6350"/>
            <wp:docPr id="6" name="Picture 6" descr="C:\Users\Administrator\Downloads\11167595_1035676593118577_56785521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11167595_1035676593118577_567855215_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4" cy="43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E7B" w:rsidRDefault="001B1E7B" w:rsidP="00013FFD">
      <w:r>
        <w:rPr>
          <w:noProof/>
          <w:lang w:eastAsia="en-US"/>
        </w:rPr>
        <w:drawing>
          <wp:inline distT="0" distB="0" distL="0" distR="0" wp14:anchorId="019DCC7A" wp14:editId="78F7FE87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B" w:rsidRDefault="001B1E7B" w:rsidP="00013FFD"/>
    <w:p w:rsidR="001B1E7B" w:rsidRDefault="001B1E7B" w:rsidP="00013FFD"/>
    <w:p w:rsidR="001B1E7B" w:rsidRDefault="001B1E7B" w:rsidP="00013FFD">
      <w:r>
        <w:rPr>
          <w:noProof/>
          <w:lang w:eastAsia="en-US"/>
        </w:rPr>
        <w:drawing>
          <wp:inline distT="0" distB="0" distL="0" distR="0" wp14:anchorId="2973AE9C" wp14:editId="23B6B6B2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B" w:rsidRDefault="001B1E7B" w:rsidP="00013FFD">
      <w:r>
        <w:rPr>
          <w:noProof/>
          <w:lang w:eastAsia="en-US"/>
        </w:rPr>
        <w:drawing>
          <wp:inline distT="0" distB="0" distL="0" distR="0" wp14:anchorId="62DD6838" wp14:editId="4AC1F2FB">
            <wp:extent cx="5943600" cy="321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3FFD" w:rsidRDefault="009A23D9" w:rsidP="00013FFD">
      <w:pPr>
        <w:pStyle w:val="Heading1"/>
        <w:keepNext w:val="0"/>
        <w:keepLines w:val="0"/>
        <w:pageBreakBefore/>
      </w:pPr>
      <w:r>
        <w:lastRenderedPageBreak/>
        <w:t>Links</w:t>
      </w:r>
    </w:p>
    <w:p w:rsidR="00013FFD" w:rsidRDefault="009A23D9" w:rsidP="00013FFD">
      <w:r>
        <w:t>Android App</w:t>
      </w:r>
    </w:p>
    <w:p w:rsidR="009A23D9" w:rsidRDefault="009A23D9" w:rsidP="00013FFD">
      <w:hyperlink r:id="rId17" w:history="1">
        <w:r w:rsidRPr="00D40CF8">
          <w:rPr>
            <w:rStyle w:val="Hyperlink"/>
          </w:rPr>
          <w:t>https://github.com/sebastian-thomas/Mark-Geolocation</w:t>
        </w:r>
      </w:hyperlink>
    </w:p>
    <w:p w:rsidR="009A23D9" w:rsidRDefault="009A23D9" w:rsidP="00013FFD">
      <w:r>
        <w:t>Web App</w:t>
      </w:r>
    </w:p>
    <w:p w:rsidR="009A23D9" w:rsidRDefault="009A23D9" w:rsidP="00013FFD">
      <w:r w:rsidRPr="009A23D9">
        <w:t>https://github.com/shyjal/realhack</w:t>
      </w:r>
    </w:p>
    <w:p w:rsidR="009A23D9" w:rsidRDefault="001759D8" w:rsidP="00013FFD">
      <w:r>
        <w:t>Hosted Web App</w:t>
      </w:r>
    </w:p>
    <w:p w:rsidR="001759D8" w:rsidRDefault="001759D8" w:rsidP="00013FFD">
      <w:hyperlink r:id="rId18" w:history="1">
        <w:r w:rsidRPr="00D40CF8">
          <w:rPr>
            <w:rStyle w:val="Hyperlink"/>
          </w:rPr>
          <w:t>http://shyjal.github.io/realhack/#/home</w:t>
        </w:r>
      </w:hyperlink>
    </w:p>
    <w:p w:rsidR="001759D8" w:rsidRPr="00013FFD" w:rsidRDefault="001759D8" w:rsidP="00013FFD"/>
    <w:sectPr w:rsidR="001759D8" w:rsidRPr="00013FFD" w:rsidSect="00292D8C">
      <w:footerReference w:type="default" r:id="rId19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3EE7" w:rsidRDefault="00753EE7">
      <w:pPr>
        <w:spacing w:after="0" w:line="240" w:lineRule="auto"/>
      </w:pPr>
      <w:r>
        <w:separator/>
      </w:r>
    </w:p>
  </w:endnote>
  <w:endnote w:type="continuationSeparator" w:id="0">
    <w:p w:rsidR="00753EE7" w:rsidRDefault="00753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4629" w:rsidRDefault="00753EE7">
    <w:pPr>
      <w:pStyle w:val="Footer"/>
    </w:pPr>
    <w:sdt>
      <w:sdtPr>
        <w:alias w:val="Title"/>
        <w:tag w:val=""/>
        <w:id w:val="116572271"/>
        <w:placeholder>
          <w:docPart w:val="6FC9DD4EE5F24E8B98AAB1A24854871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86616">
          <w:t>Real Hack</w:t>
        </w:r>
      </w:sdtContent>
    </w:sdt>
    <w:r w:rsidR="00354629">
      <w:t xml:space="preserve"> - </w:t>
    </w:r>
    <w:sdt>
      <w:sdtPr>
        <w:alias w:val="Date"/>
        <w:tag w:val=""/>
        <w:id w:val="-1233537437"/>
        <w:placeholder>
          <w:docPart w:val="FF58F9D23ACC46059F6D9B396AEB7151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5-04-01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286616">
          <w:t>April 2015</w:t>
        </w:r>
      </w:sdtContent>
    </w:sdt>
    <w:r w:rsidR="00354629">
      <w:ptab w:relativeTo="margin" w:alignment="right" w:leader="none"/>
    </w:r>
    <w:r w:rsidR="00354629">
      <w:fldChar w:fldCharType="begin"/>
    </w:r>
    <w:r w:rsidR="00354629">
      <w:instrText xml:space="preserve"> PAGE   \* MERGEFORMAT </w:instrText>
    </w:r>
    <w:r w:rsidR="00354629">
      <w:fldChar w:fldCharType="separate"/>
    </w:r>
    <w:r w:rsidR="001B1E7B">
      <w:rPr>
        <w:noProof/>
      </w:rPr>
      <w:t>0</w:t>
    </w:r>
    <w:r w:rsidR="00354629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37931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4629" w:rsidRDefault="003546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354629" w:rsidRDefault="0035462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23D6" w:rsidRDefault="00753EE7">
    <w:pPr>
      <w:pStyle w:val="Footer"/>
    </w:pPr>
    <w:sdt>
      <w:sdtPr>
        <w:alias w:val="Title"/>
        <w:tag w:val=""/>
        <w:id w:val="280004402"/>
        <w:placeholder>
          <w:docPart w:val="D6D981295B1F4FF2BB8E9C6AF384A07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86616">
          <w:t>Real Hack</w:t>
        </w:r>
      </w:sdtContent>
    </w:sdt>
    <w:r w:rsidR="00C8565F">
      <w:t xml:space="preserve"> - </w:t>
    </w:r>
    <w:sdt>
      <w:sdtPr>
        <w:alias w:val="Date"/>
        <w:tag w:val=""/>
        <w:id w:val="-1976370188"/>
        <w:placeholder>
          <w:docPart w:val="46CC53C42AB542C1A539536AD7209503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5-04-01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286616">
          <w:t>April 2015</w:t>
        </w:r>
      </w:sdtContent>
    </w:sdt>
    <w:r w:rsidR="00C8565F">
      <w:ptab w:relativeTo="margin" w:alignment="right" w:leader="none"/>
    </w:r>
    <w:r w:rsidR="00C8565F">
      <w:fldChar w:fldCharType="begin"/>
    </w:r>
    <w:r w:rsidR="00C8565F">
      <w:instrText xml:space="preserve"> PAGE   \* MERGEFORMAT </w:instrText>
    </w:r>
    <w:r w:rsidR="00C8565F">
      <w:fldChar w:fldCharType="separate"/>
    </w:r>
    <w:r w:rsidR="00CB3B69">
      <w:rPr>
        <w:noProof/>
      </w:rPr>
      <w:t>5</w:t>
    </w:r>
    <w:r w:rsidR="00C8565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3EE7" w:rsidRDefault="00753EE7">
      <w:pPr>
        <w:spacing w:after="0" w:line="240" w:lineRule="auto"/>
      </w:pPr>
      <w:r>
        <w:separator/>
      </w:r>
    </w:p>
  </w:footnote>
  <w:footnote w:type="continuationSeparator" w:id="0">
    <w:p w:rsidR="00753EE7" w:rsidRDefault="00753E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D1D"/>
    <w:multiLevelType w:val="hybridMultilevel"/>
    <w:tmpl w:val="6AEC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846CED"/>
    <w:multiLevelType w:val="hybridMultilevel"/>
    <w:tmpl w:val="3B94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D62495"/>
    <w:multiLevelType w:val="hybridMultilevel"/>
    <w:tmpl w:val="60146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3924AE"/>
    <w:multiLevelType w:val="hybridMultilevel"/>
    <w:tmpl w:val="C4E88E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5F46C7"/>
    <w:multiLevelType w:val="hybridMultilevel"/>
    <w:tmpl w:val="F960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4F5CEE"/>
    <w:multiLevelType w:val="hybridMultilevel"/>
    <w:tmpl w:val="9DE043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AE56C24"/>
    <w:multiLevelType w:val="hybridMultilevel"/>
    <w:tmpl w:val="C8B68AA6"/>
    <w:lvl w:ilvl="0" w:tplc="7FFA4152">
      <w:start w:val="1"/>
      <w:numFmt w:val="upperRoman"/>
      <w:pStyle w:val="TO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2738C2"/>
    <w:multiLevelType w:val="hybridMultilevel"/>
    <w:tmpl w:val="5E2057DA"/>
    <w:lvl w:ilvl="0" w:tplc="A458303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93C5E8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95440D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EA41D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BCF68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C628C1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EECD94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10E67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06468E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579D6DA9"/>
    <w:multiLevelType w:val="hybridMultilevel"/>
    <w:tmpl w:val="6A34B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0B340D"/>
    <w:multiLevelType w:val="hybridMultilevel"/>
    <w:tmpl w:val="5AA6E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0"/>
  </w:num>
  <w:num w:numId="5">
    <w:abstractNumId w:val="1"/>
  </w:num>
  <w:num w:numId="6">
    <w:abstractNumId w:val="5"/>
  </w:num>
  <w:num w:numId="7">
    <w:abstractNumId w:val="7"/>
  </w:num>
  <w:num w:numId="8">
    <w:abstractNumId w:val="2"/>
  </w:num>
  <w:num w:numId="9">
    <w:abstractNumId w:val="9"/>
  </w:num>
  <w:num w:numId="10">
    <w:abstractNumId w:val="0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534"/>
    <w:rsid w:val="000023D6"/>
    <w:rsid w:val="00013FFD"/>
    <w:rsid w:val="000651FE"/>
    <w:rsid w:val="0008686E"/>
    <w:rsid w:val="001759D8"/>
    <w:rsid w:val="001B1E7B"/>
    <w:rsid w:val="001F3C1C"/>
    <w:rsid w:val="00286616"/>
    <w:rsid w:val="00292D8C"/>
    <w:rsid w:val="00305BA0"/>
    <w:rsid w:val="00354629"/>
    <w:rsid w:val="005A6813"/>
    <w:rsid w:val="00635507"/>
    <w:rsid w:val="0069438B"/>
    <w:rsid w:val="00753EE7"/>
    <w:rsid w:val="007B6B28"/>
    <w:rsid w:val="007F3E8D"/>
    <w:rsid w:val="008345A4"/>
    <w:rsid w:val="00925C32"/>
    <w:rsid w:val="00937181"/>
    <w:rsid w:val="0098061D"/>
    <w:rsid w:val="009A23D9"/>
    <w:rsid w:val="00B000BC"/>
    <w:rsid w:val="00B16895"/>
    <w:rsid w:val="00C8565F"/>
    <w:rsid w:val="00CB3B69"/>
    <w:rsid w:val="00CB4706"/>
    <w:rsid w:val="00D35534"/>
    <w:rsid w:val="00D46486"/>
    <w:rsid w:val="00D53195"/>
    <w:rsid w:val="00E26E55"/>
    <w:rsid w:val="00E64ED7"/>
    <w:rsid w:val="00E72823"/>
    <w:rsid w:val="00F4200D"/>
    <w:rsid w:val="00FC5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199317-38F5-4F14-8D20-69EA9EECC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ListParagraph">
    <w:name w:val="List Paragraph"/>
    <w:basedOn w:val="Normal"/>
    <w:uiPriority w:val="34"/>
    <w:unhideWhenUsed/>
    <w:qFormat/>
    <w:rsid w:val="00D35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5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24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6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hyperlink" Target="http://shyjal.github.io/realhack/#/home" TargetMode="Externa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hyperlink" Target="https://github.com/sebastian-thomas/Mark-Geoloc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6D981295B1F4FF2BB8E9C6AF384A0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B80A63-CAC2-4872-9553-F6C7C124C28F}"/>
      </w:docPartPr>
      <w:docPartBody>
        <w:p w:rsidR="002B40B8" w:rsidRDefault="005304F2">
          <w:pPr>
            <w:pStyle w:val="D6D981295B1F4FF2BB8E9C6AF384A077"/>
          </w:pPr>
          <w:r>
            <w:t>[Business Plan Title]</w:t>
          </w:r>
        </w:p>
      </w:docPartBody>
    </w:docPart>
    <w:docPart>
      <w:docPartPr>
        <w:name w:val="46CC53C42AB542C1A539536AD7209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FD831D-1490-4ACC-BDB2-E3A5F6545CCB}"/>
      </w:docPartPr>
      <w:docPartBody>
        <w:p w:rsidR="002B40B8" w:rsidRDefault="005304F2">
          <w:pPr>
            <w:pStyle w:val="46CC53C42AB542C1A539536AD7209503"/>
          </w:pPr>
          <w:r>
            <w:t>[Select Date]</w:t>
          </w:r>
        </w:p>
      </w:docPartBody>
    </w:docPart>
    <w:docPart>
      <w:docPartPr>
        <w:name w:val="6FC9DD4EE5F24E8B98AAB1A2485487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52D4F9-EFC8-49B0-BEA8-DD9EF265562B}"/>
      </w:docPartPr>
      <w:docPartBody>
        <w:p w:rsidR="000B0555" w:rsidRDefault="002B40B8" w:rsidP="002B40B8">
          <w:pPr>
            <w:pStyle w:val="6FC9DD4EE5F24E8B98AAB1A24854871A"/>
          </w:pPr>
          <w:r>
            <w:t>[Business Plan Title]</w:t>
          </w:r>
        </w:p>
      </w:docPartBody>
    </w:docPart>
    <w:docPart>
      <w:docPartPr>
        <w:name w:val="FF58F9D23ACC46059F6D9B396AEB7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6FE6B4-7EBF-4334-BD60-859E02791A1E}"/>
      </w:docPartPr>
      <w:docPartBody>
        <w:p w:rsidR="000B0555" w:rsidRDefault="002B40B8" w:rsidP="002B40B8">
          <w:pPr>
            <w:pStyle w:val="FF58F9D23ACC46059F6D9B396AEB7151"/>
          </w:pPr>
          <w:r>
            <w:t>[Select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4F2"/>
    <w:rsid w:val="000B0555"/>
    <w:rsid w:val="002B40B8"/>
    <w:rsid w:val="004C25EA"/>
    <w:rsid w:val="005304F2"/>
    <w:rsid w:val="00E0284D"/>
    <w:rsid w:val="00F4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4FD8C91892D49FF9174900D7045E8B8">
    <w:name w:val="84FD8C91892D49FF9174900D7045E8B8"/>
  </w:style>
  <w:style w:type="paragraph" w:customStyle="1" w:styleId="EB3A548FA6E94C1B8A391A7D30605060">
    <w:name w:val="EB3A548FA6E94C1B8A391A7D30605060"/>
  </w:style>
  <w:style w:type="paragraph" w:customStyle="1" w:styleId="E8A28A2628CE4974B486E72227C0D3DD">
    <w:name w:val="E8A28A2628CE4974B486E72227C0D3DD"/>
  </w:style>
  <w:style w:type="paragraph" w:customStyle="1" w:styleId="6153E9E0E6944DDDB7C85F35AD1C8FF4">
    <w:name w:val="6153E9E0E6944DDDB7C85F35AD1C8FF4"/>
  </w:style>
  <w:style w:type="paragraph" w:customStyle="1" w:styleId="7280B930B4B64CF49A827F3C246255AC">
    <w:name w:val="7280B930B4B64CF49A827F3C246255AC"/>
  </w:style>
  <w:style w:type="paragraph" w:customStyle="1" w:styleId="3D8610513964400C85EF938AA4A14942">
    <w:name w:val="3D8610513964400C85EF938AA4A14942"/>
  </w:style>
  <w:style w:type="paragraph" w:customStyle="1" w:styleId="8F8B34C39E0C4A4FAC82FD980C479651">
    <w:name w:val="8F8B34C39E0C4A4FAC82FD980C479651"/>
  </w:style>
  <w:style w:type="paragraph" w:customStyle="1" w:styleId="FFE2B2965B614036B2ADB402842A5911">
    <w:name w:val="FFE2B2965B614036B2ADB402842A5911"/>
  </w:style>
  <w:style w:type="paragraph" w:customStyle="1" w:styleId="D6D981295B1F4FF2BB8E9C6AF384A077">
    <w:name w:val="D6D981295B1F4FF2BB8E9C6AF384A077"/>
  </w:style>
  <w:style w:type="paragraph" w:customStyle="1" w:styleId="46CC53C42AB542C1A539536AD7209503">
    <w:name w:val="46CC53C42AB542C1A539536AD7209503"/>
  </w:style>
  <w:style w:type="paragraph" w:customStyle="1" w:styleId="AE3916E6FA6B42D5A7D68DA5C661EC2B">
    <w:name w:val="AE3916E6FA6B42D5A7D68DA5C661EC2B"/>
    <w:rsid w:val="002B40B8"/>
  </w:style>
  <w:style w:type="paragraph" w:customStyle="1" w:styleId="6FC9DD4EE5F24E8B98AAB1A24854871A">
    <w:name w:val="6FC9DD4EE5F24E8B98AAB1A24854871A"/>
    <w:rsid w:val="002B40B8"/>
  </w:style>
  <w:style w:type="paragraph" w:customStyle="1" w:styleId="FF58F9D23ACC46059F6D9B396AEB7151">
    <w:name w:val="FF58F9D23ACC46059F6D9B396AEB7151"/>
    <w:rsid w:val="002B40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2015-04-01T00:00:00</PublishDate>
  <Abstract/>
  <CompanyAddress>Address 
Unknown Territory</CompanyAddress>
  <CompanyPhone>9746123456</CompanyPhone>
  <CompanyFax>[No Fax Yet]</CompanyFax>
  <CompanyEmail>admin@tandemteam.com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9A6A66-C8A7-438B-A455-B0CFBA0EC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plan.dotx</Template>
  <TotalTime>176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Real Hack</vt:lpstr>
    </vt:vector>
  </TitlesOfParts>
  <Company/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 Hack</dc:title>
  <dc:subject>Hierarchical UI of Land Plots</dc:subject>
  <dc:creator>Administrator</dc:creator>
  <cp:keywords/>
  <dc:description/>
  <cp:lastModifiedBy>Administrator</cp:lastModifiedBy>
  <cp:revision>17</cp:revision>
  <cp:lastPrinted>2015-03-08T12:01:00Z</cp:lastPrinted>
  <dcterms:created xsi:type="dcterms:W3CDTF">2015-03-08T10:24:00Z</dcterms:created>
  <dcterms:modified xsi:type="dcterms:W3CDTF">2015-04-26T06:34:00Z</dcterms:modified>
  <cp:contentStatus>www.tandemteam.com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